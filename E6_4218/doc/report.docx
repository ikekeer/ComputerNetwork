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F320C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2580AD4C" wp14:editId="5484F46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C4A8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0BA2062B" wp14:editId="61D349C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85A1E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7BA5F8C0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2944E55F" w14:textId="36746B18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907306752" w:edGrp="everyone"/>
      <w:r w:rsidR="00271EF5">
        <w:rPr>
          <w:rFonts w:ascii="Times New Roman" w:hAnsi="Times New Roman" w:hint="eastAsia"/>
          <w:b/>
          <w:sz w:val="28"/>
          <w:szCs w:val="28"/>
          <w:u w:val="single"/>
        </w:rPr>
        <w:t>六</w:t>
      </w:r>
      <w:permEnd w:id="907306752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006790137" w:edGrp="everyone"/>
      <w:r w:rsidR="00271EF5" w:rsidRPr="00271EF5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1006790137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3203EA9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414147634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permEnd w:id="414147634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710A85F" w14:textId="473C51F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109529629" w:edGrp="everyone"/>
      <w:r w:rsidR="00271EF5">
        <w:rPr>
          <w:rFonts w:ascii="Times New Roman" w:hAnsi="Times New Roman" w:hint="eastAsia"/>
          <w:b/>
          <w:sz w:val="28"/>
          <w:szCs w:val="28"/>
          <w:u w:val="single"/>
        </w:rPr>
        <w:t>姬颖超</w:t>
      </w:r>
      <w:permEnd w:id="110952962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5180938" w14:textId="1A8A3632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516200781" w:edGrp="everyone"/>
      <w:r w:rsidR="00271EF5">
        <w:rPr>
          <w:rFonts w:ascii="Times New Roman" w:hAnsi="Times New Roman"/>
          <w:b/>
          <w:sz w:val="28"/>
          <w:szCs w:val="28"/>
          <w:u w:val="single"/>
        </w:rPr>
        <w:t>229</w:t>
      </w:r>
      <w:r>
        <w:rPr>
          <w:rFonts w:ascii="Times New Roman" w:hAnsi="Times New Roman"/>
          <w:b/>
          <w:sz w:val="28"/>
          <w:szCs w:val="28"/>
          <w:u w:val="single"/>
        </w:rPr>
        <w:t>2019</w:t>
      </w:r>
      <w:r w:rsidR="00271EF5">
        <w:rPr>
          <w:rFonts w:ascii="Times New Roman" w:hAnsi="Times New Roman"/>
          <w:b/>
          <w:sz w:val="28"/>
          <w:szCs w:val="28"/>
          <w:u w:val="single"/>
        </w:rPr>
        <w:t>2204218</w:t>
      </w:r>
      <w:permEnd w:id="1516200781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62698D7" w14:textId="15715F50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229208177" w:edGrp="everyone"/>
      <w:r w:rsidR="00271EF5">
        <w:rPr>
          <w:rFonts w:ascii="Times New Roman" w:hAnsi="Times New Roman"/>
          <w:b/>
          <w:sz w:val="28"/>
          <w:szCs w:val="28"/>
          <w:u w:val="single"/>
        </w:rPr>
        <w:t>5</w:t>
      </w:r>
      <w:permEnd w:id="122920817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665756072" w:edGrp="everyone"/>
      <w:r w:rsidR="00271EF5">
        <w:rPr>
          <w:rFonts w:ascii="Times New Roman" w:hAnsi="Times New Roman"/>
          <w:b/>
          <w:sz w:val="28"/>
          <w:szCs w:val="28"/>
          <w:u w:val="single"/>
        </w:rPr>
        <w:t>14</w:t>
      </w:r>
      <w:permEnd w:id="1665756072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1C22E60" w14:textId="2E8F26E0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587673993" w:edGrp="everyone"/>
      <w:r w:rsidR="00271EF5">
        <w:rPr>
          <w:b/>
          <w:sz w:val="28"/>
          <w:szCs w:val="28"/>
        </w:rPr>
        <w:t>5</w:t>
      </w:r>
      <w:permEnd w:id="587673993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90806064" w:edGrp="everyone"/>
      <w:r w:rsidR="00271EF5">
        <w:rPr>
          <w:b/>
          <w:sz w:val="28"/>
          <w:szCs w:val="28"/>
        </w:rPr>
        <w:t>14</w:t>
      </w:r>
      <w:permEnd w:id="190806064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1179CA2E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084E0E20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358089B6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1F2FEBC7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0C74F0E9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7D4AD649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3B0B9ED6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</w:t>
      </w:r>
      <w:r w:rsidR="004F3C30">
        <w:rPr>
          <w:rFonts w:eastAsia="仿宋" w:hint="eastAsia"/>
          <w:sz w:val="28"/>
          <w:szCs w:val="32"/>
        </w:rPr>
        <w:t>最后一节课前按要求打包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14:paraId="47D95C5F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78B9802D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449AE010" w14:textId="0EB06E57" w:rsidR="00271EF5" w:rsidRDefault="00271EF5" w:rsidP="00361252">
      <w:pPr>
        <w:pStyle w:val="a0"/>
        <w:spacing w:before="120" w:after="120"/>
        <w:ind w:firstLine="480"/>
      </w:pPr>
      <w:permStart w:id="166020527" w:edGrp="everyone"/>
      <w:r>
        <w:rPr>
          <w:rFonts w:hint="eastAsia"/>
        </w:rPr>
        <w:t>配置以下服务：</w:t>
      </w:r>
    </w:p>
    <w:p w14:paraId="2185A5F9" w14:textId="7BD26567" w:rsidR="00271EF5" w:rsidRPr="00D328C3" w:rsidRDefault="00271EF5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1890AAA" wp14:editId="116B0B7B">
            <wp:extent cx="5270771" cy="208290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66020527"/>
    <w:p w14:paraId="19E458C9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1FCDBFCA" w14:textId="77777777" w:rsidR="00271EF5" w:rsidRDefault="00361252" w:rsidP="00361252">
      <w:pPr>
        <w:pStyle w:val="a0"/>
        <w:spacing w:before="120" w:after="120"/>
        <w:ind w:firstLine="480"/>
      </w:pPr>
      <w:permStart w:id="1951952035" w:edGrp="everyone"/>
      <w:r>
        <w:t>操作系统</w:t>
      </w:r>
      <w:r w:rsidR="00271EF5">
        <w:rPr>
          <w:rFonts w:hint="eastAsia"/>
        </w:rPr>
        <w:t>：主机</w:t>
      </w:r>
      <w:r w:rsidR="00271EF5">
        <w:rPr>
          <w:rFonts w:hint="eastAsia"/>
        </w:rPr>
        <w:t>W</w:t>
      </w:r>
      <w:r w:rsidR="00271EF5">
        <w:t>indows10 ;</w:t>
      </w:r>
      <w:r w:rsidR="00271EF5" w:rsidRPr="00271EF5">
        <w:t xml:space="preserve"> </w:t>
      </w:r>
    </w:p>
    <w:p w14:paraId="682EE16C" w14:textId="5DC42ACF" w:rsidR="00361252" w:rsidRDefault="00271EF5" w:rsidP="00271EF5">
      <w:pPr>
        <w:pStyle w:val="a0"/>
        <w:spacing w:before="120" w:after="120"/>
        <w:ind w:firstLineChars="700" w:firstLine="1680"/>
      </w:pPr>
      <w:r>
        <w:rPr>
          <w:rFonts w:hint="eastAsia"/>
        </w:rPr>
        <w:t>虚拟机</w:t>
      </w:r>
      <w:r w:rsidRPr="00271EF5">
        <w:t>VMware Workstation Pro</w:t>
      </w:r>
      <w:r>
        <w:t xml:space="preserve"> + Windows Server 2019</w:t>
      </w:r>
    </w:p>
    <w:p w14:paraId="49AB21F0" w14:textId="31DFE7E3" w:rsidR="00271EF5" w:rsidRDefault="00271EF5" w:rsidP="00271EF5">
      <w:pPr>
        <w:spacing w:before="120" w:after="120"/>
        <w:ind w:firstLineChars="83" w:firstLine="174"/>
      </w:pPr>
      <w:r>
        <w:rPr>
          <w:rFonts w:hint="eastAsia"/>
        </w:rPr>
        <w:t xml:space="preserve"> </w:t>
      </w:r>
      <w:r>
        <w:t xml:space="preserve">   </w:t>
      </w:r>
      <w:r w:rsidRPr="00271EF5">
        <w:rPr>
          <w:rFonts w:cs="Times New Roman" w:hint="eastAsia"/>
          <w:kern w:val="0"/>
          <w:sz w:val="24"/>
          <w:szCs w:val="24"/>
        </w:rPr>
        <w:t>软件：</w:t>
      </w:r>
      <w:r>
        <w:rPr>
          <w:rFonts w:cs="Times New Roman" w:hint="eastAsia"/>
          <w:kern w:val="0"/>
          <w:sz w:val="24"/>
          <w:szCs w:val="24"/>
        </w:rPr>
        <w:t>系统自带、</w:t>
      </w:r>
      <w:r>
        <w:rPr>
          <w:rFonts w:cs="Times New Roman" w:hint="eastAsia"/>
          <w:kern w:val="0"/>
          <w:sz w:val="24"/>
          <w:szCs w:val="24"/>
        </w:rPr>
        <w:t>Serv</w:t>
      </w:r>
      <w:r>
        <w:rPr>
          <w:rFonts w:cs="Times New Roman"/>
          <w:kern w:val="0"/>
          <w:sz w:val="24"/>
          <w:szCs w:val="24"/>
        </w:rPr>
        <w:t>-U</w:t>
      </w:r>
    </w:p>
    <w:permEnd w:id="1951952035"/>
    <w:p w14:paraId="698AD43C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56F0CDC2" w14:textId="517C917A" w:rsidR="00271EF5" w:rsidRDefault="00CD6B87" w:rsidP="00361252">
      <w:pPr>
        <w:pStyle w:val="a0"/>
        <w:spacing w:before="120" w:after="120"/>
        <w:ind w:firstLine="480"/>
      </w:pPr>
      <w:permStart w:id="877724162" w:edGrp="everyone"/>
      <w:r>
        <w:t>&lt;1&gt;</w:t>
      </w:r>
      <w:r w:rsidR="00271EF5">
        <w:t xml:space="preserve">. </w:t>
      </w:r>
      <w:r w:rsidR="00271EF5">
        <w:rPr>
          <w:rFonts w:hint="eastAsia"/>
        </w:rPr>
        <w:t>DNS</w:t>
      </w:r>
      <w:r w:rsidR="00271EF5">
        <w:rPr>
          <w:rFonts w:hint="eastAsia"/>
        </w:rPr>
        <w:t>服务器</w:t>
      </w:r>
    </w:p>
    <w:p w14:paraId="6F1272CD" w14:textId="6A987A1C" w:rsidR="00271EF5" w:rsidRDefault="00271EF5" w:rsidP="00361252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）安装虚拟机，配置</w:t>
      </w:r>
      <w:r>
        <w:rPr>
          <w:rFonts w:hint="eastAsia"/>
        </w:rPr>
        <w:t>W</w:t>
      </w:r>
      <w:r>
        <w:t>indows Server2019</w:t>
      </w:r>
      <w:r>
        <w:rPr>
          <w:rFonts w:hint="eastAsia"/>
        </w:rPr>
        <w:t>系统，为虚拟机配置静态</w:t>
      </w:r>
      <w:r>
        <w:rPr>
          <w:rFonts w:hint="eastAsia"/>
        </w:rPr>
        <w:t>IP</w:t>
      </w:r>
    </w:p>
    <w:p w14:paraId="76916859" w14:textId="588856EC" w:rsidR="00271EF5" w:rsidRDefault="00CC4433" w:rsidP="00361252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）安装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017B70A2" w14:textId="1270DEC1" w:rsidR="00CC4433" w:rsidRDefault="00CC4433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7D568F4" wp14:editId="31284F8E">
            <wp:extent cx="5274310" cy="40309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BC4B" w14:textId="77777777" w:rsidR="00CC4433" w:rsidRDefault="00CC4433" w:rsidP="00361252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</w:t>
      </w:r>
      <w:r>
        <w:rPr>
          <w:rFonts w:hint="eastAsia"/>
        </w:rPr>
        <w:t>DNS</w:t>
      </w:r>
    </w:p>
    <w:p w14:paraId="0F1E4D29" w14:textId="2D381F33" w:rsidR="00CC4433" w:rsidRDefault="00CC4433" w:rsidP="00CC4433">
      <w:pPr>
        <w:pStyle w:val="a0"/>
        <w:spacing w:before="120" w:after="120"/>
        <w:ind w:firstLineChars="500" w:firstLine="12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新建域</w:t>
      </w:r>
    </w:p>
    <w:p w14:paraId="5D11AD36" w14:textId="4A148DA5" w:rsidR="00CC4433" w:rsidRDefault="00CC4433" w:rsidP="00CC4433">
      <w:pPr>
        <w:pStyle w:val="a0"/>
        <w:spacing w:before="120" w:after="120"/>
        <w:ind w:firstLineChars="500" w:firstLine="1200"/>
      </w:pPr>
      <w:r>
        <w:rPr>
          <w:noProof/>
        </w:rPr>
        <w:lastRenderedPageBreak/>
        <w:drawing>
          <wp:inline distT="0" distB="0" distL="0" distR="0" wp14:anchorId="437A03E4" wp14:editId="3AF4251C">
            <wp:extent cx="5274310" cy="47174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2D1" w14:textId="11CADC50" w:rsidR="00CC4433" w:rsidRDefault="00CC4433" w:rsidP="00CC4433">
      <w:pPr>
        <w:pStyle w:val="a0"/>
        <w:spacing w:before="120" w:after="120"/>
        <w:ind w:firstLineChars="500" w:firstLine="12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新建主机</w:t>
      </w:r>
    </w:p>
    <w:p w14:paraId="2E7294BF" w14:textId="30FE61DF" w:rsidR="00CC4433" w:rsidRDefault="00CC4433" w:rsidP="00CC4433">
      <w:pPr>
        <w:pStyle w:val="a0"/>
        <w:spacing w:before="120" w:after="120"/>
        <w:ind w:firstLineChars="500" w:firstLine="1200"/>
      </w:pPr>
      <w:r>
        <w:rPr>
          <w:noProof/>
        </w:rPr>
        <w:drawing>
          <wp:inline distT="0" distB="0" distL="0" distR="0" wp14:anchorId="22C4B1DD" wp14:editId="6EE8323D">
            <wp:extent cx="5274310" cy="2832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709E" w14:textId="2C379B3F" w:rsidR="00CC4433" w:rsidRDefault="00CC4433" w:rsidP="00CC4433">
      <w:pPr>
        <w:pStyle w:val="a0"/>
        <w:spacing w:before="120" w:after="120"/>
        <w:ind w:firstLineChars="500" w:firstLine="1200"/>
      </w:pPr>
      <w:r>
        <w:rPr>
          <w:rFonts w:hint="eastAsia"/>
        </w:rPr>
        <w:lastRenderedPageBreak/>
        <w:t>c</w:t>
      </w:r>
      <w:r>
        <w:t xml:space="preserve">. </w:t>
      </w:r>
      <w:r w:rsidRPr="00CC4433">
        <w:rPr>
          <w:rFonts w:hint="eastAsia"/>
        </w:rPr>
        <w:t>添加</w:t>
      </w:r>
      <w:r w:rsidRPr="00CC4433">
        <w:rPr>
          <w:rFonts w:hint="eastAsia"/>
        </w:rPr>
        <w:t>DNS</w:t>
      </w:r>
      <w:r w:rsidRPr="00CC4433">
        <w:rPr>
          <w:rFonts w:hint="eastAsia"/>
        </w:rPr>
        <w:t>服务器地址（将本机</w:t>
      </w:r>
      <w:r w:rsidRPr="00CC4433">
        <w:rPr>
          <w:rFonts w:hint="eastAsia"/>
        </w:rPr>
        <w:t>IP</w:t>
      </w:r>
      <w:r w:rsidRPr="00CC4433">
        <w:rPr>
          <w:rFonts w:hint="eastAsia"/>
        </w:rPr>
        <w:t>设为首选</w:t>
      </w:r>
      <w:r w:rsidRPr="00CC4433">
        <w:rPr>
          <w:rFonts w:hint="eastAsia"/>
        </w:rPr>
        <w:t>DNS</w:t>
      </w:r>
      <w:r w:rsidRPr="00CC4433">
        <w:rPr>
          <w:rFonts w:hint="eastAsia"/>
        </w:rPr>
        <w:t>服务器的地址）</w:t>
      </w:r>
    </w:p>
    <w:p w14:paraId="6C4B953A" w14:textId="415158B9" w:rsidR="00CC4433" w:rsidRDefault="00CC4433" w:rsidP="00CC4433">
      <w:pPr>
        <w:pStyle w:val="a0"/>
        <w:spacing w:before="120" w:after="120"/>
        <w:ind w:firstLineChars="500" w:firstLine="1200"/>
      </w:pPr>
      <w:r>
        <w:rPr>
          <w:noProof/>
        </w:rPr>
        <w:drawing>
          <wp:inline distT="0" distB="0" distL="0" distR="0" wp14:anchorId="5C1CE4C2" wp14:editId="5B80C782">
            <wp:extent cx="5274310" cy="3778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8B1E" w14:textId="3CCEF8BC" w:rsidR="00CC4433" w:rsidRDefault="00CC4433" w:rsidP="00CC4433">
      <w:pPr>
        <w:pStyle w:val="a0"/>
        <w:spacing w:before="120" w:after="120"/>
        <w:ind w:firstLineChars="500" w:firstLine="12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DNS</w:t>
      </w:r>
      <w:r>
        <w:rPr>
          <w:rFonts w:hint="eastAsia"/>
        </w:rPr>
        <w:t>成功</w:t>
      </w:r>
    </w:p>
    <w:p w14:paraId="0ECAB2CD" w14:textId="66E5D443" w:rsidR="00CC4433" w:rsidRDefault="00CC4433" w:rsidP="00CC4433">
      <w:pPr>
        <w:pStyle w:val="a0"/>
        <w:spacing w:before="120" w:after="120"/>
        <w:ind w:firstLineChars="500" w:firstLine="1200"/>
      </w:pPr>
      <w:r>
        <w:rPr>
          <w:noProof/>
        </w:rPr>
        <w:drawing>
          <wp:inline distT="0" distB="0" distL="0" distR="0" wp14:anchorId="385DB001" wp14:editId="7D35F18C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F7C4" w14:textId="6610714B" w:rsidR="00CD6B87" w:rsidRDefault="00CD6B87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t>&lt;2&gt;Web</w:t>
      </w:r>
      <w:r>
        <w:rPr>
          <w:rFonts w:cs="Times New Roman" w:hint="eastAsia"/>
          <w:kern w:val="0"/>
          <w:sz w:val="24"/>
          <w:szCs w:val="24"/>
        </w:rPr>
        <w:t>服务器</w:t>
      </w:r>
    </w:p>
    <w:p w14:paraId="1FD73027" w14:textId="19E0A2C9" w:rsidR="00CD6B87" w:rsidRDefault="00CD6B87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lastRenderedPageBreak/>
        <w:t xml:space="preserve"> </w:t>
      </w:r>
      <w:r>
        <w:rPr>
          <w:rFonts w:cs="Times New Roman"/>
          <w:kern w:val="0"/>
          <w:sz w:val="24"/>
          <w:szCs w:val="24"/>
        </w:rPr>
        <w:t xml:space="preserve"> </w:t>
      </w: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1</w:t>
      </w:r>
      <w:r>
        <w:rPr>
          <w:rFonts w:cs="Times New Roman" w:hint="eastAsia"/>
          <w:kern w:val="0"/>
          <w:sz w:val="24"/>
          <w:szCs w:val="24"/>
        </w:rPr>
        <w:t>）安装</w:t>
      </w:r>
      <w:r>
        <w:rPr>
          <w:rFonts w:cs="Times New Roman" w:hint="eastAsia"/>
          <w:kern w:val="0"/>
          <w:sz w:val="24"/>
          <w:szCs w:val="24"/>
        </w:rPr>
        <w:t>Web</w:t>
      </w:r>
      <w:r>
        <w:rPr>
          <w:rFonts w:cs="Times New Roman" w:hint="eastAsia"/>
          <w:kern w:val="0"/>
          <w:sz w:val="24"/>
          <w:szCs w:val="24"/>
        </w:rPr>
        <w:t>服务器</w:t>
      </w:r>
    </w:p>
    <w:p w14:paraId="59D1B928" w14:textId="5A281729" w:rsidR="00CD6B87" w:rsidRDefault="00CD6B87" w:rsidP="00CD6B87">
      <w:pPr>
        <w:spacing w:before="120" w:after="120"/>
        <w:ind w:firstLineChars="233" w:firstLine="489"/>
      </w:pPr>
      <w:r>
        <w:rPr>
          <w:noProof/>
        </w:rPr>
        <w:drawing>
          <wp:inline distT="0" distB="0" distL="0" distR="0" wp14:anchorId="43B9F308" wp14:editId="4FAD59F7">
            <wp:extent cx="5274310" cy="48152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5A42" w14:textId="09C6F154" w:rsidR="00CD6B87" w:rsidRPr="00CD6B87" w:rsidRDefault="00CD6B87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 w:rsidRPr="00CD6B87">
        <w:rPr>
          <w:rFonts w:cs="Times New Roman" w:hint="eastAsia"/>
          <w:kern w:val="0"/>
          <w:sz w:val="24"/>
          <w:szCs w:val="24"/>
        </w:rPr>
        <w:t>安装成功：</w:t>
      </w:r>
    </w:p>
    <w:p w14:paraId="3024D15F" w14:textId="52D6270E" w:rsidR="00CD6B87" w:rsidRDefault="00CD6B87" w:rsidP="00CD6B87">
      <w:pPr>
        <w:spacing w:before="120" w:after="120"/>
        <w:ind w:firstLineChars="233" w:firstLine="489"/>
      </w:pPr>
      <w:r>
        <w:rPr>
          <w:noProof/>
        </w:rPr>
        <w:drawing>
          <wp:inline distT="0" distB="0" distL="0" distR="0" wp14:anchorId="7CA51561" wp14:editId="03E40DED">
            <wp:extent cx="2895600" cy="2643552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7625" cy="2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CC29" w14:textId="56C60CE2" w:rsidR="00CD6B87" w:rsidRDefault="00CD6B87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 w:rsidRPr="00CD6B87">
        <w:rPr>
          <w:rFonts w:cs="Times New Roman" w:hint="eastAsia"/>
          <w:kern w:val="0"/>
          <w:sz w:val="24"/>
          <w:szCs w:val="24"/>
        </w:rPr>
        <w:lastRenderedPageBreak/>
        <w:t>（</w:t>
      </w:r>
      <w:r w:rsidRPr="00CD6B87">
        <w:rPr>
          <w:rFonts w:cs="Times New Roman" w:hint="eastAsia"/>
          <w:kern w:val="0"/>
          <w:sz w:val="24"/>
          <w:szCs w:val="24"/>
        </w:rPr>
        <w:t>2</w:t>
      </w:r>
      <w:r w:rsidRPr="00CD6B87">
        <w:rPr>
          <w:rFonts w:cs="Times New Roman" w:hint="eastAsia"/>
          <w:kern w:val="0"/>
          <w:sz w:val="24"/>
          <w:szCs w:val="24"/>
        </w:rPr>
        <w:t>）</w:t>
      </w:r>
      <w:r>
        <w:rPr>
          <w:rFonts w:cs="Times New Roman" w:hint="eastAsia"/>
          <w:kern w:val="0"/>
          <w:sz w:val="24"/>
          <w:szCs w:val="24"/>
        </w:rPr>
        <w:t>添加网站</w:t>
      </w:r>
    </w:p>
    <w:p w14:paraId="44FEA952" w14:textId="03D234B7" w:rsidR="00CD6B87" w:rsidRDefault="00CD6B87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9B4164" wp14:editId="4CBAC6E2">
            <wp:extent cx="5274310" cy="44227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535"/>
                    <a:stretch/>
                  </pic:blipFill>
                  <pic:spPr bwMode="auto"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D1078" w14:textId="00D9F5C1" w:rsidR="00CD6B87" w:rsidRDefault="00CD6B87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连接成功：</w:t>
      </w:r>
    </w:p>
    <w:p w14:paraId="44B58EC2" w14:textId="6BD486AD" w:rsidR="00CD6B87" w:rsidRDefault="00CD6B87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9ECD88" wp14:editId="02F77F1F">
            <wp:extent cx="3118782" cy="2940050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167" b="5380"/>
                    <a:stretch/>
                  </pic:blipFill>
                  <pic:spPr bwMode="auto">
                    <a:xfrm>
                      <a:off x="0" y="0"/>
                      <a:ext cx="3127197" cy="294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F8074" w14:textId="28603693" w:rsidR="00CD6B87" w:rsidRDefault="00CD6B87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lastRenderedPageBreak/>
        <w:t>&lt;</w:t>
      </w:r>
      <w:r>
        <w:rPr>
          <w:rFonts w:cs="Times New Roman"/>
          <w:kern w:val="0"/>
          <w:sz w:val="24"/>
          <w:szCs w:val="24"/>
        </w:rPr>
        <w:t xml:space="preserve">3&gt; HTTPS </w:t>
      </w:r>
    </w:p>
    <w:p w14:paraId="0E1A69A1" w14:textId="293BCCB4" w:rsidR="00CD6B87" w:rsidRDefault="00CD6B87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1</w:t>
      </w:r>
      <w:r>
        <w:rPr>
          <w:rFonts w:cs="Times New Roman" w:hint="eastAsia"/>
          <w:kern w:val="0"/>
          <w:sz w:val="24"/>
          <w:szCs w:val="24"/>
        </w:rPr>
        <w:t>）安装</w:t>
      </w:r>
      <w:r w:rsidR="002251DD">
        <w:rPr>
          <w:rFonts w:cs="Times New Roman" w:hint="eastAsia"/>
          <w:kern w:val="0"/>
          <w:sz w:val="24"/>
          <w:szCs w:val="24"/>
        </w:rPr>
        <w:t>配置</w:t>
      </w:r>
      <w:r>
        <w:rPr>
          <w:rFonts w:cs="Times New Roman" w:hint="eastAsia"/>
          <w:kern w:val="0"/>
          <w:sz w:val="24"/>
          <w:szCs w:val="24"/>
        </w:rPr>
        <w:t>AD</w:t>
      </w:r>
      <w:r>
        <w:rPr>
          <w:rFonts w:cs="Times New Roman"/>
          <w:kern w:val="0"/>
          <w:sz w:val="24"/>
          <w:szCs w:val="24"/>
        </w:rPr>
        <w:t xml:space="preserve"> </w:t>
      </w:r>
      <w:r>
        <w:rPr>
          <w:rFonts w:cs="Times New Roman" w:hint="eastAsia"/>
          <w:kern w:val="0"/>
          <w:sz w:val="24"/>
          <w:szCs w:val="24"/>
        </w:rPr>
        <w:t>CS</w:t>
      </w:r>
      <w:r>
        <w:rPr>
          <w:rFonts w:cs="Times New Roman" w:hint="eastAsia"/>
          <w:kern w:val="0"/>
          <w:sz w:val="24"/>
          <w:szCs w:val="24"/>
        </w:rPr>
        <w:t>：</w:t>
      </w:r>
    </w:p>
    <w:p w14:paraId="79AB6564" w14:textId="0536CDF7" w:rsidR="00CD6B87" w:rsidRDefault="00CD6B87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4C3542" wp14:editId="21A41692">
            <wp:extent cx="5274310" cy="47980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1E4D" w14:textId="178EC8BA" w:rsidR="00CD6B87" w:rsidRDefault="00A3586E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2</w:t>
      </w:r>
      <w:r>
        <w:rPr>
          <w:rFonts w:cs="Times New Roman" w:hint="eastAsia"/>
          <w:kern w:val="0"/>
          <w:sz w:val="24"/>
          <w:szCs w:val="24"/>
        </w:rPr>
        <w:t>）</w:t>
      </w:r>
      <w:r w:rsidR="002251DD">
        <w:rPr>
          <w:rFonts w:cs="Times New Roman" w:hint="eastAsia"/>
          <w:kern w:val="0"/>
          <w:sz w:val="24"/>
          <w:szCs w:val="24"/>
        </w:rPr>
        <w:t>在应用程序池</w:t>
      </w:r>
      <w:r>
        <w:rPr>
          <w:rFonts w:cs="Times New Roman" w:hint="eastAsia"/>
          <w:kern w:val="0"/>
          <w:sz w:val="24"/>
          <w:szCs w:val="24"/>
        </w:rPr>
        <w:t>创建申请证书</w:t>
      </w:r>
    </w:p>
    <w:p w14:paraId="62058D0E" w14:textId="4ED92C74" w:rsidR="00A3586E" w:rsidRDefault="00A3586E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8FD165" wp14:editId="16C2BA47">
            <wp:extent cx="2938402" cy="250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510" t="18104" r="24032" b="22806"/>
                    <a:stretch/>
                  </pic:blipFill>
                  <pic:spPr bwMode="auto">
                    <a:xfrm>
                      <a:off x="0" y="0"/>
                      <a:ext cx="2950703" cy="251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B44DD" w14:textId="028691A3" w:rsidR="00A3586E" w:rsidRDefault="00A3586E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lastRenderedPageBreak/>
        <w:t>（</w:t>
      </w:r>
      <w:r>
        <w:rPr>
          <w:rFonts w:cs="Times New Roman" w:hint="eastAsia"/>
          <w:kern w:val="0"/>
          <w:sz w:val="24"/>
          <w:szCs w:val="24"/>
        </w:rPr>
        <w:t>3</w:t>
      </w:r>
      <w:r>
        <w:rPr>
          <w:rFonts w:cs="Times New Roman" w:hint="eastAsia"/>
          <w:kern w:val="0"/>
          <w:sz w:val="24"/>
          <w:szCs w:val="24"/>
        </w:rPr>
        <w:t>）得到的证书文件：</w:t>
      </w:r>
    </w:p>
    <w:p w14:paraId="5A4DEC30" w14:textId="30E3E9F7" w:rsidR="00A3586E" w:rsidRDefault="002251DD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BC10DA" wp14:editId="322F788E">
            <wp:extent cx="4128674" cy="282575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1627" cy="282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6AAB" w14:textId="794A6FCD" w:rsidR="002251DD" w:rsidRDefault="002251D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4</w:t>
      </w:r>
      <w:r>
        <w:rPr>
          <w:rFonts w:cs="Times New Roman" w:hint="eastAsia"/>
          <w:kern w:val="0"/>
          <w:sz w:val="24"/>
          <w:szCs w:val="24"/>
        </w:rPr>
        <w:t>）颁发的证书</w:t>
      </w:r>
    </w:p>
    <w:p w14:paraId="37B00814" w14:textId="7732C3CD" w:rsidR="002251DD" w:rsidRDefault="002251DD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8E75D2" wp14:editId="014AFE4A">
            <wp:extent cx="5274310" cy="47212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3AAE" w14:textId="2401A7AE" w:rsidR="002251DD" w:rsidRDefault="002251D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lastRenderedPageBreak/>
        <w:t>测试连接：</w:t>
      </w:r>
    </w:p>
    <w:p w14:paraId="6E8A8457" w14:textId="5C2A22DE" w:rsidR="002251DD" w:rsidRDefault="002251DD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67D8D9" wp14:editId="1F1DFAC5">
            <wp:extent cx="5274310" cy="42640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684"/>
                    <a:stretch/>
                  </pic:blipFill>
                  <pic:spPr bwMode="auto"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967A8" w14:textId="77777777" w:rsidR="002251DD" w:rsidRDefault="002251D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</w:p>
    <w:p w14:paraId="57888D8B" w14:textId="5091CDFF" w:rsidR="002251DD" w:rsidRDefault="002251D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&lt;</w:t>
      </w:r>
      <w:r>
        <w:rPr>
          <w:rFonts w:cs="Times New Roman"/>
          <w:kern w:val="0"/>
          <w:sz w:val="24"/>
          <w:szCs w:val="24"/>
        </w:rPr>
        <w:t xml:space="preserve">4&gt; FTP </w:t>
      </w:r>
      <w:r w:rsidR="007B2D1F">
        <w:rPr>
          <w:rFonts w:cs="Times New Roman" w:hint="eastAsia"/>
          <w:kern w:val="0"/>
          <w:sz w:val="24"/>
          <w:szCs w:val="24"/>
        </w:rPr>
        <w:t>服务器</w:t>
      </w:r>
    </w:p>
    <w:p w14:paraId="0498A341" w14:textId="018C84BF" w:rsidR="007B2D1F" w:rsidRDefault="007B2D1F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1</w:t>
      </w:r>
      <w:r>
        <w:rPr>
          <w:rFonts w:cs="Times New Roman" w:hint="eastAsia"/>
          <w:kern w:val="0"/>
          <w:sz w:val="24"/>
          <w:szCs w:val="24"/>
        </w:rPr>
        <w:t>）安装软件</w:t>
      </w:r>
      <w:r>
        <w:rPr>
          <w:rFonts w:cs="Times New Roman" w:hint="eastAsia"/>
          <w:kern w:val="0"/>
          <w:sz w:val="24"/>
          <w:szCs w:val="24"/>
        </w:rPr>
        <w:t>Ser</w:t>
      </w:r>
      <w:r>
        <w:rPr>
          <w:rFonts w:cs="Times New Roman"/>
          <w:kern w:val="0"/>
          <w:sz w:val="24"/>
          <w:szCs w:val="24"/>
        </w:rPr>
        <w:t>v-U</w:t>
      </w:r>
      <w:r>
        <w:rPr>
          <w:rFonts w:cs="Times New Roman" w:hint="eastAsia"/>
          <w:kern w:val="0"/>
          <w:sz w:val="24"/>
          <w:szCs w:val="24"/>
        </w:rPr>
        <w:t>，本次实验使用的版本为当前最新版</w:t>
      </w:r>
      <w:r>
        <w:rPr>
          <w:rFonts w:cs="Times New Roman"/>
          <w:kern w:val="0"/>
          <w:sz w:val="24"/>
          <w:szCs w:val="24"/>
        </w:rPr>
        <w:t>Serv-U15</w:t>
      </w:r>
    </w:p>
    <w:p w14:paraId="06CD4E95" w14:textId="7474E41A" w:rsidR="007B2D1F" w:rsidRDefault="007B2D1F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2</w:t>
      </w:r>
      <w:r>
        <w:rPr>
          <w:rFonts w:cs="Times New Roman" w:hint="eastAsia"/>
          <w:kern w:val="0"/>
          <w:sz w:val="24"/>
          <w:szCs w:val="24"/>
        </w:rPr>
        <w:t>）新建域：</w:t>
      </w:r>
    </w:p>
    <w:p w14:paraId="435FBE5E" w14:textId="3105016A" w:rsidR="007B2D1F" w:rsidRDefault="007B2D1F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89A848" wp14:editId="6B86E4D0">
            <wp:extent cx="3143250" cy="248048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317" t="24311" r="11028" b="6173"/>
                    <a:stretch/>
                  </pic:blipFill>
                  <pic:spPr bwMode="auto">
                    <a:xfrm>
                      <a:off x="0" y="0"/>
                      <a:ext cx="3147446" cy="248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4111B" w14:textId="309A8F74" w:rsidR="007B2D1F" w:rsidRDefault="007B2D1F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lastRenderedPageBreak/>
        <w:t>域详细信息：</w:t>
      </w:r>
    </w:p>
    <w:p w14:paraId="7D24EF4F" w14:textId="532FF331" w:rsidR="007B2D1F" w:rsidRDefault="007B2D1F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D45BFD" wp14:editId="69D9B8D2">
            <wp:extent cx="4692891" cy="3365673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7C6" w14:textId="47B2EE52" w:rsidR="007B2D1F" w:rsidRDefault="007B2D1F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3</w:t>
      </w:r>
      <w:r>
        <w:rPr>
          <w:rFonts w:cs="Times New Roman" w:hint="eastAsia"/>
          <w:kern w:val="0"/>
          <w:sz w:val="24"/>
          <w:szCs w:val="24"/>
        </w:rPr>
        <w:t>）新建账户</w:t>
      </w:r>
    </w:p>
    <w:p w14:paraId="366DA325" w14:textId="3076E727" w:rsidR="007B2D1F" w:rsidRDefault="007B2D1F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3C0D78" wp14:editId="77DD5901">
            <wp:extent cx="5042159" cy="387369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9E48" w14:textId="4DDBC62D" w:rsidR="007B2D1F" w:rsidRDefault="007B2D1F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BA29A" wp14:editId="6209E9A6">
            <wp:extent cx="5080261" cy="3816546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B96" w14:textId="2DF54AAC" w:rsidR="007B2D1F" w:rsidRDefault="007B2D1F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4</w:t>
      </w:r>
      <w:r>
        <w:rPr>
          <w:rFonts w:cs="Times New Roman" w:hint="eastAsia"/>
          <w:kern w:val="0"/>
          <w:sz w:val="24"/>
          <w:szCs w:val="24"/>
        </w:rPr>
        <w:t>）登录验证</w:t>
      </w:r>
    </w:p>
    <w:p w14:paraId="430A0CAA" w14:textId="691A2F57" w:rsidR="007B2D1F" w:rsidRDefault="007B2D1F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27F287" wp14:editId="365219F3">
            <wp:extent cx="3146388" cy="18732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9114" cy="18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62E" w14:textId="363E7596" w:rsidR="007B2D1F" w:rsidRDefault="007B2D1F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DC162D" wp14:editId="278B0825">
            <wp:extent cx="4838700" cy="2038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2087"/>
                    <a:stretch/>
                  </pic:blipFill>
                  <pic:spPr bwMode="auto">
                    <a:xfrm>
                      <a:off x="0" y="0"/>
                      <a:ext cx="4838949" cy="203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1D1D0" w14:textId="032E08BC" w:rsidR="004479E3" w:rsidRDefault="004479E3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lastRenderedPageBreak/>
        <w:t>（</w:t>
      </w:r>
      <w:r>
        <w:rPr>
          <w:rFonts w:cs="Times New Roman" w:hint="eastAsia"/>
          <w:kern w:val="0"/>
          <w:sz w:val="24"/>
          <w:szCs w:val="24"/>
        </w:rPr>
        <w:t>5</w:t>
      </w:r>
      <w:r>
        <w:rPr>
          <w:rFonts w:cs="Times New Roman" w:hint="eastAsia"/>
          <w:kern w:val="0"/>
          <w:sz w:val="24"/>
          <w:szCs w:val="24"/>
        </w:rPr>
        <w:t>）验证权限</w:t>
      </w:r>
    </w:p>
    <w:p w14:paraId="1811C587" w14:textId="26C7FEC2" w:rsidR="004479E3" w:rsidRDefault="004479E3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 w:rsidRPr="004479E3">
        <w:rPr>
          <w:rFonts w:cs="Times New Roman" w:hint="eastAsia"/>
          <w:kern w:val="0"/>
          <w:sz w:val="24"/>
          <w:szCs w:val="24"/>
        </w:rPr>
        <w:t>测试权限：不能新建文件夹，可以浏览</w:t>
      </w:r>
    </w:p>
    <w:p w14:paraId="4B9AF9B9" w14:textId="65733779" w:rsidR="004479E3" w:rsidRDefault="004479E3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6FA49C" wp14:editId="510AD328">
            <wp:extent cx="4985006" cy="3772094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1020" w14:textId="65D939F7" w:rsidR="004479E3" w:rsidRDefault="004479E3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</w:p>
    <w:p w14:paraId="5E22438D" w14:textId="77777777" w:rsidR="00AC404D" w:rsidRDefault="00AC404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</w:p>
    <w:p w14:paraId="5991963D" w14:textId="4FDCA13B" w:rsidR="004479E3" w:rsidRDefault="004479E3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&lt;</w:t>
      </w:r>
      <w:r>
        <w:rPr>
          <w:rFonts w:cs="Times New Roman"/>
          <w:kern w:val="0"/>
          <w:sz w:val="24"/>
          <w:szCs w:val="24"/>
        </w:rPr>
        <w:t>5&gt; SMTP</w:t>
      </w:r>
      <w:r>
        <w:rPr>
          <w:rFonts w:cs="Times New Roman" w:hint="eastAsia"/>
          <w:kern w:val="0"/>
          <w:sz w:val="24"/>
          <w:szCs w:val="24"/>
        </w:rPr>
        <w:t>和</w:t>
      </w:r>
      <w:r>
        <w:rPr>
          <w:rFonts w:cs="Times New Roman" w:hint="eastAsia"/>
          <w:kern w:val="0"/>
          <w:sz w:val="24"/>
          <w:szCs w:val="24"/>
        </w:rPr>
        <w:t>POP</w:t>
      </w:r>
      <w:r>
        <w:rPr>
          <w:rFonts w:cs="Times New Roman" w:hint="eastAsia"/>
          <w:kern w:val="0"/>
          <w:sz w:val="24"/>
          <w:szCs w:val="24"/>
        </w:rPr>
        <w:t>服务器</w:t>
      </w:r>
    </w:p>
    <w:p w14:paraId="12EA6B5A" w14:textId="14CF39A1" w:rsidR="004479E3" w:rsidRDefault="004479E3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1</w:t>
      </w:r>
      <w:r>
        <w:rPr>
          <w:rFonts w:cs="Times New Roman" w:hint="eastAsia"/>
          <w:kern w:val="0"/>
          <w:sz w:val="24"/>
          <w:szCs w:val="24"/>
        </w:rPr>
        <w:t>）</w:t>
      </w:r>
      <w:r w:rsidRPr="004479E3">
        <w:rPr>
          <w:rFonts w:cs="Times New Roman" w:hint="eastAsia"/>
          <w:kern w:val="0"/>
          <w:sz w:val="24"/>
          <w:szCs w:val="24"/>
        </w:rPr>
        <w:t>安装</w:t>
      </w:r>
      <w:r w:rsidR="00AC404D">
        <w:rPr>
          <w:rFonts w:cs="Times New Roman" w:hint="eastAsia"/>
          <w:kern w:val="0"/>
          <w:sz w:val="24"/>
          <w:szCs w:val="24"/>
        </w:rPr>
        <w:t>配置</w:t>
      </w:r>
      <w:r w:rsidRPr="004479E3">
        <w:rPr>
          <w:rFonts w:cs="Times New Roman" w:hint="eastAsia"/>
          <w:kern w:val="0"/>
          <w:sz w:val="24"/>
          <w:szCs w:val="24"/>
        </w:rPr>
        <w:t>Mdaemon</w:t>
      </w:r>
    </w:p>
    <w:p w14:paraId="4EBBE911" w14:textId="3A1E8968" w:rsidR="004479E3" w:rsidRDefault="00AC404D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8A3226" wp14:editId="10420593">
            <wp:extent cx="4032250" cy="249555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060" t="28532" r="5490" b="16771"/>
                    <a:stretch/>
                  </pic:blipFill>
                  <pic:spPr bwMode="auto">
                    <a:xfrm>
                      <a:off x="0" y="0"/>
                      <a:ext cx="40322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C08C9" w14:textId="77777777" w:rsidR="00AC404D" w:rsidRDefault="00AC404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</w:p>
    <w:p w14:paraId="38B6AF8D" w14:textId="4739F094" w:rsidR="004479E3" w:rsidRDefault="00AC404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lastRenderedPageBreak/>
        <w:t>建立域名：</w:t>
      </w:r>
    </w:p>
    <w:p w14:paraId="2D87441D" w14:textId="2BAFD334" w:rsidR="00AC404D" w:rsidRDefault="00AC404D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5829D0" wp14:editId="2C48D32D">
            <wp:extent cx="5274310" cy="456247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2D3D" w14:textId="6CE2A37C" w:rsidR="00AC404D" w:rsidRDefault="00AC404D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348D0E" wp14:editId="26140CC2">
            <wp:extent cx="3486329" cy="215911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CF9F" w14:textId="272554A9" w:rsidR="00AC404D" w:rsidRDefault="00AC404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2</w:t>
      </w:r>
      <w:r>
        <w:rPr>
          <w:rFonts w:cs="Times New Roman" w:hint="eastAsia"/>
          <w:kern w:val="0"/>
          <w:sz w:val="24"/>
          <w:szCs w:val="24"/>
        </w:rPr>
        <w:t>）启动</w:t>
      </w:r>
      <w:r>
        <w:rPr>
          <w:rFonts w:cs="Times New Roman" w:hint="eastAsia"/>
          <w:kern w:val="0"/>
          <w:sz w:val="24"/>
          <w:szCs w:val="24"/>
        </w:rPr>
        <w:t>M</w:t>
      </w:r>
      <w:r>
        <w:rPr>
          <w:rFonts w:cs="Times New Roman"/>
          <w:kern w:val="0"/>
          <w:sz w:val="24"/>
          <w:szCs w:val="24"/>
        </w:rPr>
        <w:t>d</w:t>
      </w:r>
      <w:r>
        <w:rPr>
          <w:rFonts w:cs="Times New Roman" w:hint="eastAsia"/>
          <w:kern w:val="0"/>
          <w:sz w:val="24"/>
          <w:szCs w:val="24"/>
        </w:rPr>
        <w:t>aem</w:t>
      </w:r>
      <w:r>
        <w:rPr>
          <w:rFonts w:cs="Times New Roman"/>
          <w:kern w:val="0"/>
          <w:sz w:val="24"/>
          <w:szCs w:val="24"/>
        </w:rPr>
        <w:t>on</w:t>
      </w:r>
      <w:r>
        <w:rPr>
          <w:rFonts w:cs="Times New Roman" w:hint="eastAsia"/>
          <w:kern w:val="0"/>
          <w:sz w:val="24"/>
          <w:szCs w:val="24"/>
        </w:rPr>
        <w:t>配置</w:t>
      </w:r>
      <w:r>
        <w:rPr>
          <w:rFonts w:cs="Times New Roman" w:hint="eastAsia"/>
          <w:kern w:val="0"/>
          <w:sz w:val="24"/>
          <w:szCs w:val="24"/>
        </w:rPr>
        <w:t>IP</w:t>
      </w:r>
    </w:p>
    <w:p w14:paraId="5E2DA6AB" w14:textId="5BFC629C" w:rsidR="00AC404D" w:rsidRDefault="00AC404D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463FE4" wp14:editId="180E0112">
            <wp:extent cx="4330923" cy="326406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D089" w14:textId="7386C458" w:rsidR="00AC404D" w:rsidRDefault="00AC404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3</w:t>
      </w:r>
      <w:r>
        <w:rPr>
          <w:rFonts w:cs="Times New Roman" w:hint="eastAsia"/>
          <w:kern w:val="0"/>
          <w:sz w:val="24"/>
          <w:szCs w:val="24"/>
        </w:rPr>
        <w:t>）创建账户</w:t>
      </w:r>
    </w:p>
    <w:p w14:paraId="14276BAB" w14:textId="32B5C6F4" w:rsidR="00AC404D" w:rsidRDefault="00AC404D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F12380" wp14:editId="66EBB5F9">
            <wp:extent cx="4394426" cy="3251367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5C9B" w14:textId="13FD2B13" w:rsidR="00AC404D" w:rsidRDefault="00AC404D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4</w:t>
      </w:r>
      <w:r>
        <w:rPr>
          <w:rFonts w:cs="Times New Roman" w:hint="eastAsia"/>
          <w:kern w:val="0"/>
          <w:sz w:val="24"/>
          <w:szCs w:val="24"/>
        </w:rPr>
        <w:t>）查看端口：</w:t>
      </w:r>
    </w:p>
    <w:p w14:paraId="07A79C09" w14:textId="4AFC612F" w:rsidR="00AC404D" w:rsidRDefault="00AC404D" w:rsidP="00CD6B87">
      <w:pPr>
        <w:spacing w:before="120" w:after="120"/>
        <w:ind w:firstLineChars="233" w:firstLine="489"/>
        <w:rPr>
          <w:rFonts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E87EE" wp14:editId="2FD1B7EA">
            <wp:extent cx="4369025" cy="3289469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14E0" w14:textId="653472B6" w:rsidR="001006BE" w:rsidRDefault="001006BE" w:rsidP="00CD6B87">
      <w:pPr>
        <w:spacing w:before="120" w:after="120"/>
        <w:ind w:firstLineChars="233" w:firstLine="559"/>
        <w:rPr>
          <w:rFonts w:cs="Times New Roman"/>
          <w:kern w:val="0"/>
          <w:sz w:val="24"/>
          <w:szCs w:val="24"/>
        </w:rPr>
      </w:pPr>
      <w:r>
        <w:rPr>
          <w:rFonts w:cs="Times New Roman" w:hint="eastAsia"/>
          <w:kern w:val="0"/>
          <w:sz w:val="24"/>
          <w:szCs w:val="24"/>
        </w:rPr>
        <w:t>（</w:t>
      </w:r>
      <w:r>
        <w:rPr>
          <w:rFonts w:cs="Times New Roman" w:hint="eastAsia"/>
          <w:kern w:val="0"/>
          <w:sz w:val="24"/>
          <w:szCs w:val="24"/>
        </w:rPr>
        <w:t>5</w:t>
      </w:r>
      <w:r>
        <w:rPr>
          <w:rFonts w:cs="Times New Roman" w:hint="eastAsia"/>
          <w:kern w:val="0"/>
          <w:sz w:val="24"/>
          <w:szCs w:val="24"/>
        </w:rPr>
        <w:t>）配置邮件客户端</w:t>
      </w:r>
    </w:p>
    <w:p w14:paraId="2821A262" w14:textId="423BF6A8" w:rsidR="001006BE" w:rsidRPr="00CD6B87" w:rsidRDefault="001006BE" w:rsidP="00CD6B87">
      <w:pPr>
        <w:spacing w:before="120" w:after="120"/>
        <w:ind w:firstLineChars="233" w:firstLine="489"/>
        <w:rPr>
          <w:rFonts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726FF6" wp14:editId="6E3DFD8A">
            <wp:extent cx="5274310" cy="45745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877724162"/>
    <w:p w14:paraId="392F4621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lastRenderedPageBreak/>
        <w:t>实验代码</w:t>
      </w:r>
    </w:p>
    <w:p w14:paraId="16862C19" w14:textId="77777777" w:rsidR="00D5275F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044592030" w:edGrp="everyone"/>
    </w:p>
    <w:p w14:paraId="65A2284B" w14:textId="1378225E" w:rsidR="000A6C1A" w:rsidRPr="000A6C1A" w:rsidRDefault="00D5275F" w:rsidP="000A6C1A">
      <w:pPr>
        <w:pStyle w:val="a0"/>
        <w:spacing w:before="120" w:after="120"/>
        <w:ind w:firstLine="480"/>
      </w:pPr>
      <w:r w:rsidRPr="00D5275F">
        <w:t>https://github.com/ikekeer/ComputerNetwork/tree/main/E</w:t>
      </w:r>
      <w:r>
        <w:t>6</w:t>
      </w:r>
      <w:r w:rsidRPr="00D5275F">
        <w:t>_4218</w:t>
      </w:r>
      <w:r w:rsidR="000A6C1A">
        <w:t xml:space="preserve">  </w:t>
      </w:r>
      <w:permEnd w:id="1044592030"/>
    </w:p>
    <w:p w14:paraId="18F0A9F4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实验总结</w:t>
      </w:r>
    </w:p>
    <w:p w14:paraId="63B4ADE9" w14:textId="64F92096" w:rsidR="00361252" w:rsidRDefault="00C67554" w:rsidP="00361252">
      <w:pPr>
        <w:pStyle w:val="a0"/>
        <w:spacing w:before="120" w:after="120"/>
        <w:ind w:firstLine="480"/>
      </w:pPr>
      <w:permStart w:id="1009340839" w:edGrp="everyone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）应用到本次实验应用层的一些协议：</w:t>
      </w:r>
    </w:p>
    <w:p w14:paraId="7B7B0E32" w14:textId="5C2C900D" w:rsidR="00C67554" w:rsidRDefault="00C67554" w:rsidP="00361252">
      <w:pPr>
        <w:pStyle w:val="a0"/>
        <w:spacing w:before="120" w:after="120"/>
        <w:ind w:firstLine="48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域名系统（</w:t>
      </w:r>
      <w:r>
        <w:rPr>
          <w:rFonts w:hint="eastAsia"/>
        </w:rPr>
        <w:t>DNS</w:t>
      </w:r>
      <w:r>
        <w:rPr>
          <w:rFonts w:hint="eastAsia"/>
        </w:rPr>
        <w:t>）：用于实现网络设备名字到</w:t>
      </w:r>
      <w:r>
        <w:rPr>
          <w:rFonts w:hint="eastAsia"/>
        </w:rPr>
        <w:t>IP</w:t>
      </w:r>
      <w:r>
        <w:rPr>
          <w:rFonts w:hint="eastAsia"/>
        </w:rPr>
        <w:t>地址映射的网络服务；</w:t>
      </w:r>
    </w:p>
    <w:p w14:paraId="349F203C" w14:textId="2D2980EC" w:rsidR="00C67554" w:rsidRDefault="00C67554" w:rsidP="00361252">
      <w:pPr>
        <w:pStyle w:val="a0"/>
        <w:spacing w:before="120" w:after="120"/>
        <w:ind w:firstLine="48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超文本传输协议（</w:t>
      </w:r>
      <w:r>
        <w:rPr>
          <w:rFonts w:hint="eastAsia"/>
        </w:rPr>
        <w:t>HTTP</w:t>
      </w:r>
      <w:r>
        <w:rPr>
          <w:rFonts w:hint="eastAsia"/>
        </w:rPr>
        <w:t>）：用于实现万维网服务；</w:t>
      </w:r>
    </w:p>
    <w:p w14:paraId="2C43A897" w14:textId="17178446" w:rsidR="00C67554" w:rsidRDefault="00C67554" w:rsidP="00361252">
      <w:pPr>
        <w:pStyle w:val="a0"/>
        <w:spacing w:before="120" w:after="120"/>
        <w:ind w:firstLine="48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超文本传输安全协议（</w:t>
      </w:r>
      <w:r>
        <w:rPr>
          <w:rFonts w:hint="eastAsia"/>
        </w:rPr>
        <w:t>HTTPS</w:t>
      </w:r>
      <w:r>
        <w:rPr>
          <w:rFonts w:hint="eastAsia"/>
        </w:rPr>
        <w:t>）：增加</w:t>
      </w:r>
      <w:r>
        <w:rPr>
          <w:rFonts w:hint="eastAsia"/>
        </w:rPr>
        <w:t>SSL</w:t>
      </w:r>
      <w:r>
        <w:rPr>
          <w:rFonts w:hint="eastAsia"/>
        </w:rPr>
        <w:t>，实现安全的</w:t>
      </w:r>
      <w:r>
        <w:rPr>
          <w:rFonts w:hint="eastAsia"/>
        </w:rPr>
        <w:t>HTTP</w:t>
      </w:r>
      <w:r>
        <w:rPr>
          <w:rFonts w:hint="eastAsia"/>
        </w:rPr>
        <w:t>服务；</w:t>
      </w:r>
    </w:p>
    <w:p w14:paraId="7C3A407A" w14:textId="557C7075" w:rsidR="00C67554" w:rsidRDefault="00C67554" w:rsidP="00361252">
      <w:pPr>
        <w:pStyle w:val="a0"/>
        <w:spacing w:before="120" w:after="120"/>
        <w:ind w:firstLine="48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文件传输服务（</w:t>
      </w:r>
      <w:r>
        <w:rPr>
          <w:rFonts w:hint="eastAsia"/>
        </w:rPr>
        <w:t>FTP</w:t>
      </w:r>
      <w:r>
        <w:rPr>
          <w:rFonts w:hint="eastAsia"/>
        </w:rPr>
        <w:t>）：用于实现交互式文件传输功能；</w:t>
      </w:r>
    </w:p>
    <w:p w14:paraId="21F32AD9" w14:textId="29EA8EB1" w:rsidR="00C67554" w:rsidRDefault="00C67554" w:rsidP="00361252">
      <w:pPr>
        <w:pStyle w:val="a0"/>
        <w:spacing w:before="120" w:after="120"/>
        <w:ind w:firstLine="48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简单邮件传输协议（</w:t>
      </w:r>
      <w:r>
        <w:rPr>
          <w:rFonts w:hint="eastAsia"/>
        </w:rPr>
        <w:t>SMTP</w:t>
      </w:r>
      <w:r>
        <w:rPr>
          <w:rFonts w:hint="eastAsia"/>
        </w:rPr>
        <w:t>）：用于传输系统之间的邮件信息；</w:t>
      </w:r>
    </w:p>
    <w:p w14:paraId="2670DFF7" w14:textId="29C85E59" w:rsidR="00C67554" w:rsidRDefault="00C67554" w:rsidP="00361252">
      <w:pPr>
        <w:pStyle w:val="a0"/>
        <w:spacing w:before="120" w:after="120"/>
        <w:ind w:firstLine="48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邮局协议（</w:t>
      </w:r>
      <w:r>
        <w:rPr>
          <w:rFonts w:hint="eastAsia"/>
        </w:rPr>
        <w:t>POP</w:t>
      </w:r>
      <w:r>
        <w:rPr>
          <w:rFonts w:hint="eastAsia"/>
        </w:rPr>
        <w:t>）：用于电子邮件的接收。</w:t>
      </w:r>
    </w:p>
    <w:p w14:paraId="06D843AB" w14:textId="2D08EE8F" w:rsidR="00C67554" w:rsidRDefault="00564080" w:rsidP="00361252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）一些细节：</w:t>
      </w:r>
    </w:p>
    <w:p w14:paraId="2F21B7BF" w14:textId="77777777" w:rsidR="00564080" w:rsidRDefault="00564080" w:rsidP="00564080">
      <w:pPr>
        <w:pStyle w:val="a0"/>
        <w:spacing w:before="120" w:after="120"/>
        <w:ind w:firstLineChars="250" w:firstLine="6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配置完</w:t>
      </w:r>
      <w:r>
        <w:rPr>
          <w:rFonts w:hint="eastAsia"/>
        </w:rPr>
        <w:t>DNS</w:t>
      </w:r>
      <w:r>
        <w:rPr>
          <w:rFonts w:hint="eastAsia"/>
        </w:rPr>
        <w:t>后可以用命令行</w:t>
      </w:r>
      <w:r>
        <w:rPr>
          <w:rFonts w:hint="eastAsia"/>
        </w:rPr>
        <w:t>n</w:t>
      </w:r>
      <w:r>
        <w:t xml:space="preserve">slookup </w:t>
      </w:r>
      <w:r>
        <w:rPr>
          <w:rFonts w:hint="eastAsia"/>
        </w:rPr>
        <w:t>解析自己配置的域名；</w:t>
      </w:r>
    </w:p>
    <w:p w14:paraId="4AB4A549" w14:textId="3568B28A" w:rsidR="00564080" w:rsidRDefault="00564080" w:rsidP="00564080">
      <w:pPr>
        <w:pStyle w:val="a0"/>
        <w:spacing w:before="120" w:after="120"/>
        <w:ind w:firstLineChars="250" w:firstLine="6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安装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服务器（</w:t>
      </w:r>
      <w:r>
        <w:rPr>
          <w:rFonts w:hint="eastAsia"/>
        </w:rPr>
        <w:t>IIS</w:t>
      </w:r>
      <w:r>
        <w:rPr>
          <w:rFonts w:hint="eastAsia"/>
        </w:rPr>
        <w:t>）总是出现错误，各种方法尝试后，发现官方给出的解决方法，即用命令行安装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服务器，问题解决；</w:t>
      </w:r>
    </w:p>
    <w:p w14:paraId="0C963B1E" w14:textId="5389C1A3" w:rsidR="00564080" w:rsidRDefault="00564080" w:rsidP="00564080">
      <w:pPr>
        <w:pStyle w:val="a0"/>
        <w:spacing w:before="120" w:after="120"/>
        <w:ind w:firstLineChars="250" w:firstLine="6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配置网站时，端口号只能用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，其他比如网络上用的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，都不能访问；</w:t>
      </w:r>
    </w:p>
    <w:p w14:paraId="66D669BF" w14:textId="18AD9261" w:rsidR="00564080" w:rsidRDefault="00564080" w:rsidP="00564080">
      <w:pPr>
        <w:pStyle w:val="a0"/>
        <w:spacing w:before="120" w:after="120"/>
        <w:ind w:firstLineChars="250" w:firstLine="6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配置网站时，主机名不</w:t>
      </w:r>
      <w:r w:rsidR="00ED4623">
        <w:rPr>
          <w:rFonts w:hint="eastAsia"/>
        </w:rPr>
        <w:t>需要</w:t>
      </w:r>
      <w:r>
        <w:rPr>
          <w:rFonts w:hint="eastAsia"/>
        </w:rPr>
        <w:t>设置</w:t>
      </w:r>
      <w:r w:rsidR="00ED4623">
        <w:rPr>
          <w:rFonts w:hint="eastAsia"/>
        </w:rPr>
        <w:t>，</w:t>
      </w:r>
      <w:r w:rsidR="00ED4623">
        <w:rPr>
          <w:rFonts w:hint="eastAsia"/>
        </w:rPr>
        <w:t>IP</w:t>
      </w:r>
      <w:r w:rsidR="00ED4623">
        <w:rPr>
          <w:rFonts w:hint="eastAsia"/>
        </w:rPr>
        <w:t>地址必须分配为网站服务器即本机</w:t>
      </w:r>
      <w:r w:rsidR="00ED4623">
        <w:rPr>
          <w:rFonts w:hint="eastAsia"/>
        </w:rPr>
        <w:t>IP</w:t>
      </w:r>
      <w:r w:rsidR="00ED4623">
        <w:rPr>
          <w:rFonts w:hint="eastAsia"/>
        </w:rPr>
        <w:t>地址；</w:t>
      </w:r>
    </w:p>
    <w:p w14:paraId="55D55DB7" w14:textId="384645CA" w:rsidR="00ED4623" w:rsidRDefault="00ED4623" w:rsidP="00564080">
      <w:pPr>
        <w:pStyle w:val="a0"/>
        <w:spacing w:before="120" w:after="120"/>
        <w:ind w:firstLineChars="250" w:firstLine="6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HTTPS</w:t>
      </w:r>
      <w:r>
        <w:rPr>
          <w:rFonts w:hint="eastAsia"/>
        </w:rPr>
        <w:t>前，先安装</w:t>
      </w:r>
      <w:r>
        <w:rPr>
          <w:rFonts w:hint="eastAsia"/>
        </w:rPr>
        <w:t>AD</w:t>
      </w:r>
      <w:r>
        <w:t xml:space="preserve"> </w:t>
      </w:r>
      <w:r>
        <w:rPr>
          <w:rFonts w:hint="eastAsia"/>
        </w:rPr>
        <w:t>CS</w:t>
      </w:r>
      <w:r>
        <w:rPr>
          <w:rFonts w:hint="eastAsia"/>
        </w:rPr>
        <w:t>，准备向用户颁发证书；</w:t>
      </w:r>
    </w:p>
    <w:p w14:paraId="7AF02847" w14:textId="575FD42B" w:rsidR="00ED4623" w:rsidRDefault="00ED4623" w:rsidP="00564080">
      <w:pPr>
        <w:pStyle w:val="a0"/>
        <w:spacing w:before="120" w:after="120"/>
        <w:ind w:firstLineChars="250" w:firstLine="60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AD</w:t>
      </w:r>
      <w:r>
        <w:t xml:space="preserve"> </w:t>
      </w:r>
      <w:r>
        <w:rPr>
          <w:rFonts w:hint="eastAsia"/>
        </w:rPr>
        <w:t>CS</w:t>
      </w:r>
      <w:r>
        <w:rPr>
          <w:rFonts w:hint="eastAsia"/>
        </w:rPr>
        <w:t>安装之后还要</w:t>
      </w:r>
      <w:r>
        <w:rPr>
          <w:rFonts w:hint="eastAsia"/>
        </w:rPr>
        <w:t xml:space="preserve"> </w:t>
      </w:r>
      <w:r>
        <w:rPr>
          <w:rFonts w:hint="eastAsia"/>
        </w:rPr>
        <w:t>进行相关配置才能正常运行；</w:t>
      </w:r>
    </w:p>
    <w:p w14:paraId="125B6019" w14:textId="3A8D2C5C" w:rsidR="00ED4623" w:rsidRDefault="00ED4623" w:rsidP="00564080">
      <w:pPr>
        <w:pStyle w:val="a0"/>
        <w:spacing w:before="120" w:after="120"/>
        <w:ind w:firstLineChars="250" w:firstLine="600"/>
      </w:pPr>
      <w:r>
        <w:t>e. FTP</w:t>
      </w:r>
      <w:r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监听时，监听本机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14:paraId="54EB88A2" w14:textId="2762949E" w:rsidR="00B61052" w:rsidRDefault="00B61052" w:rsidP="00564080">
      <w:pPr>
        <w:pStyle w:val="a0"/>
        <w:spacing w:before="120" w:after="120"/>
        <w:ind w:firstLineChars="250" w:firstLine="600"/>
        <w:rPr>
          <w:rFonts w:hint="eastAsia"/>
        </w:rPr>
      </w:pPr>
      <w:r>
        <w:rPr>
          <w:rFonts w:hint="eastAsia"/>
        </w:rPr>
        <w:lastRenderedPageBreak/>
        <w:t>f</w:t>
      </w:r>
      <w: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POP/</w:t>
      </w:r>
      <w:r>
        <w:t>SMTP</w:t>
      </w:r>
      <w:r>
        <w:rPr>
          <w:rFonts w:hint="eastAsia"/>
        </w:rPr>
        <w:t>时，我的电脑上没有</w:t>
      </w:r>
      <w:r w:rsidR="00E01402">
        <w:rPr>
          <w:rFonts w:hint="eastAsia"/>
        </w:rPr>
        <w:t>微软的</w:t>
      </w:r>
      <w:r w:rsidR="00E01402">
        <w:rPr>
          <w:rFonts w:hint="eastAsia"/>
        </w:rPr>
        <w:t>out</w:t>
      </w:r>
      <w:r w:rsidR="00E01402">
        <w:t>look</w:t>
      </w:r>
      <w:r w:rsidR="00E01402">
        <w:rPr>
          <w:rFonts w:hint="eastAsia"/>
        </w:rPr>
        <w:t>，必须得重新下载一个，虽然现在看起来是个小问题，但当时反映了好久才明白自己只需要下载一个邮件客户端就行。</w:t>
      </w:r>
    </w:p>
    <w:p w14:paraId="606E161A" w14:textId="68283CF3" w:rsidR="00ED4623" w:rsidRDefault="00E01402" w:rsidP="00564080">
      <w:pPr>
        <w:pStyle w:val="a0"/>
        <w:spacing w:before="120" w:after="120"/>
        <w:ind w:firstLineChars="250" w:firstLine="60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）这次的实验任务量很大，但收获也很多。掌握了虚拟机的使用、了解</w:t>
      </w:r>
      <w:r>
        <w:rPr>
          <w:rFonts w:hint="eastAsia"/>
        </w:rPr>
        <w:t>Windo</w:t>
      </w:r>
      <w:r>
        <w:t xml:space="preserve">ws </w:t>
      </w:r>
      <w:r>
        <w:rPr>
          <w:rFonts w:hint="eastAsia"/>
        </w:rPr>
        <w:t>ser</w:t>
      </w:r>
      <w:r>
        <w:t>ver2019</w:t>
      </w:r>
      <w:r>
        <w:rPr>
          <w:rFonts w:hint="eastAsia"/>
        </w:rPr>
        <w:t>操作系统、学习配置了各类应用层的软件，非常有成就感。</w:t>
      </w:r>
    </w:p>
    <w:permEnd w:id="1009340839"/>
    <w:p w14:paraId="592F60A2" w14:textId="77777777" w:rsidR="00C67554" w:rsidRDefault="00C67554" w:rsidP="00361252">
      <w:pPr>
        <w:pStyle w:val="a0"/>
        <w:spacing w:before="120" w:after="120"/>
        <w:ind w:firstLine="480"/>
        <w:rPr>
          <w:rFonts w:hint="eastAsia"/>
        </w:rPr>
      </w:pPr>
    </w:p>
    <w:sectPr w:rsidR="00C67554" w:rsidSect="00020260">
      <w:headerReference w:type="default" r:id="rId38"/>
      <w:footerReference w:type="default" r:id="rId39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AA97F" w14:textId="77777777" w:rsidR="00541145" w:rsidRDefault="00541145">
      <w:r>
        <w:separator/>
      </w:r>
    </w:p>
  </w:endnote>
  <w:endnote w:type="continuationSeparator" w:id="0">
    <w:p w14:paraId="0A66DDD0" w14:textId="77777777" w:rsidR="00541145" w:rsidRDefault="00541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B1D03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92605" w14:textId="77777777" w:rsidR="00541145" w:rsidRDefault="00541145">
      <w:r>
        <w:separator/>
      </w:r>
    </w:p>
  </w:footnote>
  <w:footnote w:type="continuationSeparator" w:id="0">
    <w:p w14:paraId="234737E0" w14:textId="77777777" w:rsidR="00541145" w:rsidRDefault="005411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2F135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2++ScBEHiFgy8++E2O0hsof/OGj6hy4c1oz8O7heQ0KG5FKOD4o/FSmcFx58RkcIlETrxy/xtdTx1JF7N6Zq1A==" w:salt="XDFwVkeKBaEgKkeKTrilb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F5"/>
    <w:rsid w:val="000A6C1A"/>
    <w:rsid w:val="001006BE"/>
    <w:rsid w:val="001B6A37"/>
    <w:rsid w:val="00205414"/>
    <w:rsid w:val="002251DD"/>
    <w:rsid w:val="00271EF5"/>
    <w:rsid w:val="002A021F"/>
    <w:rsid w:val="003150B4"/>
    <w:rsid w:val="00361252"/>
    <w:rsid w:val="004479E3"/>
    <w:rsid w:val="004A1066"/>
    <w:rsid w:val="004F3C30"/>
    <w:rsid w:val="00541145"/>
    <w:rsid w:val="00564080"/>
    <w:rsid w:val="006655AA"/>
    <w:rsid w:val="006825CB"/>
    <w:rsid w:val="006A5CE2"/>
    <w:rsid w:val="006E7238"/>
    <w:rsid w:val="007B2D1F"/>
    <w:rsid w:val="008063D1"/>
    <w:rsid w:val="008710F5"/>
    <w:rsid w:val="009C2027"/>
    <w:rsid w:val="00A3586E"/>
    <w:rsid w:val="00A7084B"/>
    <w:rsid w:val="00AC404D"/>
    <w:rsid w:val="00B02959"/>
    <w:rsid w:val="00B04A40"/>
    <w:rsid w:val="00B61052"/>
    <w:rsid w:val="00C67554"/>
    <w:rsid w:val="00CC4433"/>
    <w:rsid w:val="00CD6B87"/>
    <w:rsid w:val="00D5275F"/>
    <w:rsid w:val="00DC4E85"/>
    <w:rsid w:val="00E01402"/>
    <w:rsid w:val="00E67485"/>
    <w:rsid w:val="00EB5D96"/>
    <w:rsid w:val="00ED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CAB30"/>
  <w15:chartTrackingRefBased/>
  <w15:docId w15:val="{ADD87800-8BFF-4683-988E-D4E1989A0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1487;&#21487;&#20799;\Desktop\&#23454;&#39564;&#25253;&#21578;&#26684;&#24335;&#65288;20210527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实验报告格式（20210527更新）.dotx</Template>
  <TotalTime>115</TotalTime>
  <Pages>19</Pages>
  <Words>245</Words>
  <Characters>1397</Characters>
  <Application>Microsoft Office Word</Application>
  <DocSecurity>8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姬颖超</dc:creator>
  <cp:keywords/>
  <dc:description/>
  <cp:lastModifiedBy>毛毛 羽</cp:lastModifiedBy>
  <cp:revision>10</cp:revision>
  <dcterms:created xsi:type="dcterms:W3CDTF">2021-06-10T03:20:00Z</dcterms:created>
  <dcterms:modified xsi:type="dcterms:W3CDTF">2021-06-10T14:26:00Z</dcterms:modified>
</cp:coreProperties>
</file>